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Toc212045308" w:displacedByCustomXml="next"/>
    <w:sdt>
      <w:sdtPr>
        <w:id w:val="616946109"/>
        <w:docPartObj>
          <w:docPartGallery w:val="Cover Pages"/>
          <w:docPartUnique/>
        </w:docPartObj>
      </w:sdtPr>
      <w:sdtEndPr>
        <w:rPr>
          <w:lang w:val="de-DE"/>
        </w:rPr>
      </w:sdtEndPr>
      <w:sdtContent>
        <w:p w14:paraId="6D5BDB7F" w14:textId="77777777" w:rsidR="00924F32" w:rsidRDefault="00924F32" w:rsidP="00932A4C">
          <w:pPr>
            <w:pStyle w:val="berschrift2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3600" behindDoc="0" locked="0" layoutInCell="1" allowOverlap="1" wp14:anchorId="67140D8B" wp14:editId="540F787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pe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hteck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hteck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A7C64C7" id="Gruppe 149" o:spid="_x0000_s1026" style="position:absolute;margin-left:0;margin-top:0;width:8in;height:95.7pt;z-index:25167360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3ReJGoMFAAB8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hteck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" path="m,l7312660,r,1129665l3619500,733425,,1091565,,xe" fillcolor="#156082 [3204]" stroked="f" strokeweight="1.5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hteck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" stroked="f" strokeweight="1.5pt">
                      <v:fill r:id="rId12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6B2F9E79" wp14:editId="31EC5F4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feld 14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4B3198E" w14:textId="77777777" w:rsidR="00924F32" w:rsidRDefault="00F87A5A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JB Bielec</w:t>
                                    </w:r>
                                  </w:p>
                                </w:sdtContent>
                              </w:sdt>
                              <w:p w14:paraId="25E837A0" w14:textId="77777777" w:rsidR="00924F32" w:rsidRDefault="00000000">
                                <w:pPr>
                                  <w:pStyle w:val="KeinLeerraum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-Mail"/>
                                    <w:tag w:val="E-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932A4C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6B2F9E79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49" o:spid="_x0000_s1026" type="#_x0000_t202" style="position:absolute;margin-left:0;margin-top:0;width:8in;height:1in;z-index:251667456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4B3198E" w14:textId="77777777" w:rsidR="00924F32" w:rsidRDefault="00F87A5A">
                              <w:pPr>
                                <w:pStyle w:val="KeinLeerraum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JB Bielec</w:t>
                              </w:r>
                            </w:p>
                          </w:sdtContent>
                        </w:sdt>
                        <w:p w14:paraId="25E837A0" w14:textId="77777777" w:rsidR="00924F32" w:rsidRDefault="00000000">
                          <w:pPr>
                            <w:pStyle w:val="KeinLeerraum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-Mail"/>
                              <w:tag w:val="E-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932A4C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445AF6F4" wp14:editId="55B8E9C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feld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0F5FB5" w14:textId="63AF7597" w:rsidR="00924F32" w:rsidRDefault="00000000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itel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A55711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Dokumentation</w:t>
                                    </w:r>
                                    <w:r w:rsidR="00F87A5A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 xml:space="preserve"> development fundamentals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Untertitel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AD776FA" w14:textId="33A8EC9A" w:rsidR="00924F32" w:rsidRDefault="00C531C9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2</w:t>
                                    </w:r>
                                    <w:r w:rsidR="00F87A5A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2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.</w:t>
                                    </w:r>
                                    <w:r w:rsidR="00F87A5A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10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.25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45AF6F4" id="Textfeld 153" o:spid="_x0000_s1027" type="#_x0000_t202" style="position:absolute;margin-left:0;margin-top:0;width:8in;height:286.5pt;z-index:25166336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2A0F5FB5" w14:textId="63AF7597" w:rsidR="00924F32" w:rsidRDefault="00000000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itel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A55711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Dokumentation</w:t>
                              </w:r>
                              <w:r w:rsidR="00F87A5A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 xml:space="preserve"> development fundamentals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Untertitel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AD776FA" w14:textId="33A8EC9A" w:rsidR="00924F32" w:rsidRDefault="00C531C9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2</w:t>
                              </w:r>
                              <w:r w:rsidR="00F87A5A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2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.</w:t>
                              </w:r>
                              <w:r w:rsidR="00F87A5A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10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.25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bookmarkEnd w:id="0"/>
        </w:p>
        <w:p w14:paraId="780095D6" w14:textId="77777777" w:rsidR="00924F32" w:rsidRDefault="00000000" w:rsidP="009E6665">
          <w:pPr>
            <w:pStyle w:val="berschrift2"/>
            <w:rPr>
              <w:kern w:val="0"/>
              <w:lang w:val="de-DE" w:eastAsia="de-CH"/>
              <w14:ligatures w14:val="none"/>
            </w:rPr>
          </w:pP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de-DE" w:eastAsia="en-US"/>
          <w14:ligatures w14:val="standardContextual"/>
        </w:rPr>
        <w:id w:val="17368135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8138F0" w14:textId="77777777" w:rsidR="00D617A3" w:rsidRDefault="00D617A3">
          <w:pPr>
            <w:pStyle w:val="Inhaltsverzeichnisberschrift"/>
          </w:pPr>
        </w:p>
        <w:p w14:paraId="67AE8ED1" w14:textId="55AF02B8" w:rsidR="00445635" w:rsidRDefault="00D617A3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2045308" w:history="1">
            <w:r w:rsidR="00445635">
              <w:rPr>
                <w:noProof/>
                <w:webHidden/>
              </w:rPr>
              <w:tab/>
            </w:r>
            <w:r w:rsidR="00445635">
              <w:rPr>
                <w:noProof/>
                <w:webHidden/>
              </w:rPr>
              <w:fldChar w:fldCharType="begin"/>
            </w:r>
            <w:r w:rsidR="00445635">
              <w:rPr>
                <w:noProof/>
                <w:webHidden/>
              </w:rPr>
              <w:instrText xml:space="preserve"> PAGEREF _Toc212045308 \h </w:instrText>
            </w:r>
            <w:r w:rsidR="00445635">
              <w:rPr>
                <w:noProof/>
                <w:webHidden/>
              </w:rPr>
            </w:r>
            <w:r w:rsidR="00445635">
              <w:rPr>
                <w:noProof/>
                <w:webHidden/>
              </w:rPr>
              <w:fldChar w:fldCharType="separate"/>
            </w:r>
            <w:r w:rsidR="00445635">
              <w:rPr>
                <w:noProof/>
                <w:webHidden/>
              </w:rPr>
              <w:t>0</w:t>
            </w:r>
            <w:r w:rsidR="00445635">
              <w:rPr>
                <w:noProof/>
                <w:webHidden/>
              </w:rPr>
              <w:fldChar w:fldCharType="end"/>
            </w:r>
          </w:hyperlink>
        </w:p>
        <w:p w14:paraId="2EA9E3EF" w14:textId="70D523D9" w:rsidR="00445635" w:rsidRDefault="0044563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12045309" w:history="1">
            <w:r w:rsidRPr="000F2825">
              <w:rPr>
                <w:rStyle w:val="Hyperlink"/>
                <w:noProof/>
              </w:rPr>
              <w:t>GitHub-Repository Klonen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_Toc212045309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A12E7" w14:textId="4A5A0477" w:rsidR="00445635" w:rsidRDefault="0044563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12045310" w:history="1">
            <w:r w:rsidRPr="000F2825">
              <w:rPr>
                <w:rStyle w:val="Hyperlink"/>
                <w:noProof/>
              </w:rPr>
              <w:t>Dockerize das Node.js-Projekt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_Toc212045310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401E9" w14:textId="56C74494" w:rsidR="00445635" w:rsidRDefault="0044563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12045311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_Toc212045311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A00E4" w14:textId="26A9AE4F" w:rsidR="00445635" w:rsidRDefault="0044563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12045312" w:history="1">
            <w:r w:rsidRPr="000F2825">
              <w:rPr>
                <w:rStyle w:val="Hyperlink"/>
                <w:noProof/>
              </w:rPr>
              <w:t>Erstellung und Nutzung von Docker-Containern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_Toc212045312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0FBFA" w14:textId="0CCFB181" w:rsidR="00445635" w:rsidRDefault="0044563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12045313" w:history="1">
            <w:r w:rsidRPr="000F2825">
              <w:rPr>
                <w:rStyle w:val="Hyperlink"/>
                <w:noProof/>
              </w:rPr>
              <w:t>Erstellung der README.md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_Toc212045313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F74CC" w14:textId="28951455" w:rsidR="00445635" w:rsidRDefault="0044563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12045314" w:history="1">
            <w:r w:rsidRPr="000F2825">
              <w:rPr>
                <w:rStyle w:val="Hyperlink"/>
                <w:noProof/>
              </w:rPr>
              <w:t>Verwendung von Git (Commit, Push)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_Toc212045314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07AD2" w14:textId="185A9896" w:rsidR="00445635" w:rsidRDefault="0044563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12045315" w:history="1">
            <w:r w:rsidRPr="000F2825">
              <w:rPr>
                <w:rStyle w:val="Hyperlink"/>
                <w:noProof/>
              </w:rPr>
              <w:t>Einrichtung der Entwicklungsumgebung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_Toc212045315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2FAE4" w14:textId="0A94936C" w:rsidR="00D617A3" w:rsidRDefault="00D617A3">
          <w:r>
            <w:rPr>
              <w:b/>
              <w:bCs/>
              <w:lang w:val="de-DE"/>
            </w:rPr>
            <w:fldChar w:fldCharType="end"/>
          </w:r>
        </w:p>
      </w:sdtContent>
    </w:sdt>
    <w:p w14:paraId="20AFAF2F" w14:textId="77777777" w:rsidR="00D617A3" w:rsidRDefault="00D617A3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714B6BAB" w14:textId="404D15CA" w:rsidR="00190C7A" w:rsidRDefault="00190C7A" w:rsidP="00190C7A">
      <w:pPr>
        <w:pStyle w:val="berschrift2"/>
      </w:pPr>
      <w:bookmarkStart w:id="1" w:name="_Toc212045309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B0C4A7A" wp14:editId="1EF660FB">
                <wp:simplePos x="0" y="0"/>
                <wp:positionH relativeFrom="column">
                  <wp:posOffset>4003184</wp:posOffset>
                </wp:positionH>
                <wp:positionV relativeFrom="paragraph">
                  <wp:posOffset>6102019</wp:posOffset>
                </wp:positionV>
                <wp:extent cx="739428" cy="140245"/>
                <wp:effectExtent l="38100" t="0" r="22860" b="88900"/>
                <wp:wrapNone/>
                <wp:docPr id="317875660" name="Gerade Verbindung mit Pfei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9428" cy="1402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7C45DD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4" o:spid="_x0000_s1026" type="#_x0000_t32" style="position:absolute;margin-left:315.2pt;margin-top:480.45pt;width:58.2pt;height:11.0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" strokecolor="#e00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3A18069" wp14:editId="77C1BA34">
                <wp:simplePos x="0" y="0"/>
                <wp:positionH relativeFrom="column">
                  <wp:posOffset>4827827</wp:posOffset>
                </wp:positionH>
                <wp:positionV relativeFrom="paragraph">
                  <wp:posOffset>4054436</wp:posOffset>
                </wp:positionV>
                <wp:extent cx="684398" cy="370248"/>
                <wp:effectExtent l="0" t="0" r="59055" b="48895"/>
                <wp:wrapNone/>
                <wp:docPr id="1239803182" name="Gerade Verbindung mit Pfei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4398" cy="37024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B9EABC" id="Gerade Verbindung mit Pfeil 4" o:spid="_x0000_s1026" type="#_x0000_t32" style="position:absolute;margin-left:380.15pt;margin-top:319.25pt;width:53.9pt;height:29.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" strokecolor="#e00" strokeweight="1.5pt">
                <v:stroke endarrow="block" joinstyle="miter"/>
              </v:shape>
            </w:pict>
          </mc:Fallback>
        </mc:AlternateContent>
      </w:r>
      <w:r w:rsidRPr="00F87A5A">
        <w:rPr>
          <w:noProof/>
        </w:rPr>
        <w:drawing>
          <wp:anchor distT="0" distB="0" distL="114300" distR="114300" simplePos="0" relativeHeight="251682816" behindDoc="0" locked="0" layoutInCell="1" allowOverlap="1" wp14:anchorId="057B99A8" wp14:editId="60C3006B">
            <wp:simplePos x="0" y="0"/>
            <wp:positionH relativeFrom="margin">
              <wp:align>right</wp:align>
            </wp:positionH>
            <wp:positionV relativeFrom="paragraph">
              <wp:posOffset>3674745</wp:posOffset>
            </wp:positionV>
            <wp:extent cx="5760720" cy="3254375"/>
            <wp:effectExtent l="0" t="0" r="0" b="3175"/>
            <wp:wrapSquare wrapText="bothSides"/>
            <wp:docPr id="2110625315" name="Grafik 1" descr="Ein Bild, das Text, Screensho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25315" name="Grafik 1" descr="Ein Bild, das Text, Screenshot, Software, Multimedia-Software enthält.&#10;&#10;KI-generierte Inhalte können fehlerhaft sein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75127068" wp14:editId="571160D5">
                <wp:simplePos x="0" y="0"/>
                <wp:positionH relativeFrom="margin">
                  <wp:align>right</wp:align>
                </wp:positionH>
                <wp:positionV relativeFrom="paragraph">
                  <wp:posOffset>404978</wp:posOffset>
                </wp:positionV>
                <wp:extent cx="5760720" cy="3199765"/>
                <wp:effectExtent l="0" t="0" r="0" b="635"/>
                <wp:wrapSquare wrapText="bothSides"/>
                <wp:docPr id="1959208049" name="Gruppieren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199765"/>
                          <a:chOff x="0" y="0"/>
                          <a:chExt cx="5760720" cy="3199765"/>
                        </a:xfrm>
                      </wpg:grpSpPr>
                      <pic:pic xmlns:pic="http://schemas.openxmlformats.org/drawingml/2006/picture">
                        <pic:nvPicPr>
                          <pic:cNvPr id="1481913894" name="Grafik 1" descr="Ein Bild, das Text, Screenshot, Software, Multimedia-Software enthält.&#10;&#10;KI-generierte Inhalte können fehlerhaft sein.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1997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02053835" name="Gerade Verbindung mit Pfeil 1"/>
                        <wps:cNvCnPr/>
                        <wps:spPr>
                          <a:xfrm flipH="1" flipV="1">
                            <a:off x="4037898" y="436397"/>
                            <a:ext cx="260067" cy="48071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EE0000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62830D" id="Gruppieren 3" o:spid="_x0000_s1026" style="position:absolute;margin-left:402.4pt;margin-top:31.9pt;width:453.6pt;height:251.95pt;z-index:251676672;mso-position-horizontal:right;mso-position-horizontal-relative:margin" coordsize="57607,319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1" o:spid="_x0000_s1027" type="#_x0000_t75" alt="Ein Bild, das Text, Screenshot, Software, Multimedia-Software enthält.&#10;&#10;KI-generierte Inhalte können fehlerhaft sein." style="position:absolute;width:57607;height:31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">
                  <v:imagedata r:id="rId15" o:title="Ein Bild, das Text, Screenshot, Software, Multimedia-Software enthält.&#10;&#10;KI-generierte Inhalte können fehlerhaft sein"/>
                </v:shape>
                <v:shape id="Gerade Verbindung mit Pfeil 1" o:spid="_x0000_s1028" type="#_x0000_t32" style="position:absolute;left:40378;top:4363;width:2601;height:480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" strokecolor="#e00" strokeweight="1.5pt">
                  <v:stroke endarrow="block" joinstyle="miter"/>
                </v:shape>
                <w10:wrap type="square" anchorx="margin"/>
              </v:group>
            </w:pict>
          </mc:Fallback>
        </mc:AlternateContent>
      </w:r>
      <w:r w:rsidR="004345E2">
        <w:t>GitHub</w:t>
      </w:r>
      <w:r w:rsidR="00B25159">
        <w:t>-</w:t>
      </w:r>
      <w:r w:rsidR="004345E2">
        <w:t>Repository</w:t>
      </w:r>
      <w:r w:rsidR="00B25159">
        <w:t xml:space="preserve"> </w:t>
      </w:r>
      <w:r w:rsidR="00AE1C48">
        <w:t>K</w:t>
      </w:r>
      <w:r w:rsidR="004345E2">
        <w:t>lonen</w:t>
      </w:r>
      <w:bookmarkEnd w:id="1"/>
    </w:p>
    <w:p w14:paraId="31BD5F6C" w14:textId="47B65FAA" w:rsidR="005D59FB" w:rsidRPr="00B25159" w:rsidRDefault="00445635" w:rsidP="00B25159">
      <w:pPr>
        <w:pStyle w:val="berschrift2"/>
      </w:pPr>
      <w:bookmarkStart w:id="2" w:name="_Toc212045310"/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18D89A7E" wp14:editId="3DBB6047">
                <wp:simplePos x="0" y="0"/>
                <wp:positionH relativeFrom="margin">
                  <wp:posOffset>4065905</wp:posOffset>
                </wp:positionH>
                <wp:positionV relativeFrom="paragraph">
                  <wp:posOffset>8321675</wp:posOffset>
                </wp:positionV>
                <wp:extent cx="2101850" cy="368300"/>
                <wp:effectExtent l="0" t="0" r="12700" b="12700"/>
                <wp:wrapSquare wrapText="bothSides"/>
                <wp:docPr id="1133235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1850" cy="36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4F3318" w14:textId="635550C4" w:rsidR="00445635" w:rsidRDefault="00445635">
                            <w:r>
                              <w:t>Antworten dazu sind unten!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89A7E" id="Textfeld 2" o:spid="_x0000_s1028" type="#_x0000_t202" style="position:absolute;margin-left:320.15pt;margin-top:655.25pt;width:165.5pt;height:29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">
                <v:textbox>
                  <w:txbxContent>
                    <w:p w14:paraId="264F3318" w14:textId="635550C4" w:rsidR="00445635" w:rsidRDefault="00445635">
                      <w:r>
                        <w:t>Antworten dazu sind unten!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4EE7170" wp14:editId="6AB52053">
                <wp:simplePos x="0" y="0"/>
                <wp:positionH relativeFrom="column">
                  <wp:posOffset>3943985</wp:posOffset>
                </wp:positionH>
                <wp:positionV relativeFrom="paragraph">
                  <wp:posOffset>8499475</wp:posOffset>
                </wp:positionV>
                <wp:extent cx="45719" cy="812800"/>
                <wp:effectExtent l="76200" t="0" r="50165" b="63500"/>
                <wp:wrapNone/>
                <wp:docPr id="1019470357" name="Gerade Verbindung mit Pfei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812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C5A6F" id="Gerade Verbindung mit Pfeil 9" o:spid="_x0000_s1026" type="#_x0000_t32" style="position:absolute;margin-left:310.55pt;margin-top:669.25pt;width:3.6pt;height:64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" strokecolor="#e00" strokeweight="1.5pt">
                <v:stroke endarrow="block" joinstyle="miter"/>
              </v:shape>
            </w:pict>
          </mc:Fallback>
        </mc:AlternateContent>
      </w:r>
      <w:r w:rsidR="00B25159" w:rsidRPr="005D59FB">
        <w:drawing>
          <wp:anchor distT="0" distB="0" distL="114300" distR="114300" simplePos="0" relativeHeight="251686912" behindDoc="0" locked="0" layoutInCell="1" allowOverlap="1" wp14:anchorId="5DCE21FD" wp14:editId="53C1A40F">
            <wp:simplePos x="0" y="0"/>
            <wp:positionH relativeFrom="margin">
              <wp:align>center</wp:align>
            </wp:positionH>
            <wp:positionV relativeFrom="paragraph">
              <wp:posOffset>5537835</wp:posOffset>
            </wp:positionV>
            <wp:extent cx="5608955" cy="3192780"/>
            <wp:effectExtent l="0" t="0" r="0" b="7620"/>
            <wp:wrapSquare wrapText="bothSides"/>
            <wp:docPr id="621576961" name="Grafik 1" descr="Ein Bild, das Text, Screensho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76961" name="Grafik 1" descr="Ein Bild, das Text, Screenshot, Software, Multimedia-Software enthält.&#10;&#10;KI-generierte Inhalte können fehlerhaft sein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95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159" w:rsidRPr="00EB00C3">
        <w:rPr>
          <w:noProof/>
        </w:rPr>
        <w:drawing>
          <wp:anchor distT="0" distB="0" distL="114300" distR="114300" simplePos="0" relativeHeight="251681792" behindDoc="0" locked="0" layoutInCell="1" allowOverlap="1" wp14:anchorId="1DB44238" wp14:editId="458BAC89">
            <wp:simplePos x="0" y="0"/>
            <wp:positionH relativeFrom="margin">
              <wp:align>right</wp:align>
            </wp:positionH>
            <wp:positionV relativeFrom="paragraph">
              <wp:posOffset>2823397</wp:posOffset>
            </wp:positionV>
            <wp:extent cx="5760720" cy="2602230"/>
            <wp:effectExtent l="0" t="0" r="0" b="7620"/>
            <wp:wrapSquare wrapText="bothSides"/>
            <wp:docPr id="1384076743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76743" name="Grafik 1" descr="Ein Bild, das Text, Screenshot, Schrift enthält.&#10;&#10;KI-generierte Inhalte können fehlerhaft sein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5159" w:rsidRPr="00EB00C3">
        <w:rPr>
          <w:noProof/>
        </w:rPr>
        <w:drawing>
          <wp:anchor distT="0" distB="0" distL="114300" distR="114300" simplePos="0" relativeHeight="251680768" behindDoc="0" locked="0" layoutInCell="1" allowOverlap="1" wp14:anchorId="2F885A68" wp14:editId="77461528">
            <wp:simplePos x="0" y="0"/>
            <wp:positionH relativeFrom="margin">
              <wp:align>center</wp:align>
            </wp:positionH>
            <wp:positionV relativeFrom="paragraph">
              <wp:posOffset>362928</wp:posOffset>
            </wp:positionV>
            <wp:extent cx="4194810" cy="2337435"/>
            <wp:effectExtent l="0" t="0" r="0" b="5715"/>
            <wp:wrapSquare wrapText="bothSides"/>
            <wp:docPr id="579264189" name="Grafik 1" descr="Ein Bild, das Screenshot, Tex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64189" name="Grafik 1" descr="Ein Bild, das Screenshot, Text, Software, Multimedia-Software enthält.&#10;&#10;KI-generierte Inhalte können fehlerhaft sein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8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25159" w:rsidRPr="00B25159">
        <w:t>Dockerize</w:t>
      </w:r>
      <w:proofErr w:type="spellEnd"/>
      <w:r w:rsidR="00B25159" w:rsidRPr="00B25159">
        <w:t xml:space="preserve"> das Node.js-Projekt</w:t>
      </w:r>
      <w:bookmarkEnd w:id="2"/>
    </w:p>
    <w:p w14:paraId="4F8C7947" w14:textId="40C5837D" w:rsidR="005D59FB" w:rsidRDefault="00445635" w:rsidP="00190C7A">
      <w:pPr>
        <w:pStyle w:val="berschrift2"/>
      </w:pPr>
      <w:bookmarkStart w:id="3" w:name="_Toc212045311"/>
      <w:r w:rsidRPr="006E2ECC">
        <w:lastRenderedPageBreak/>
        <w:drawing>
          <wp:anchor distT="0" distB="0" distL="114300" distR="114300" simplePos="0" relativeHeight="251689984" behindDoc="0" locked="0" layoutInCell="1" allowOverlap="1" wp14:anchorId="1058D9FD" wp14:editId="74522F7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15790" cy="2190115"/>
            <wp:effectExtent l="0" t="0" r="3810" b="635"/>
            <wp:wrapSquare wrapText="bothSides"/>
            <wp:docPr id="2037483225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83225" name="Grafik 1" descr="Ein Bild, das Text, Screenshot, Schrift enthält.&#10;&#10;KI-generierte Inhalte können fehlerhaft sein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79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2E3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AA44DB6" wp14:editId="18AACE56">
                <wp:simplePos x="0" y="0"/>
                <wp:positionH relativeFrom="column">
                  <wp:posOffset>1348105</wp:posOffset>
                </wp:positionH>
                <wp:positionV relativeFrom="paragraph">
                  <wp:posOffset>6943725</wp:posOffset>
                </wp:positionV>
                <wp:extent cx="679450" cy="139700"/>
                <wp:effectExtent l="0" t="57150" r="6350" b="31750"/>
                <wp:wrapNone/>
                <wp:docPr id="178329563" name="Gerade Verbindung mit Pfei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9450" cy="13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6DF7F" id="Gerade Verbindung mit Pfeil 8" o:spid="_x0000_s1026" type="#_x0000_t32" style="position:absolute;margin-left:106.15pt;margin-top:546.75pt;width:53.5pt;height:11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" strokecolor="#156082 [3204]" strokeweight="1.5pt">
                <v:stroke endarrow="block" joinstyle="miter"/>
              </v:shape>
            </w:pict>
          </mc:Fallback>
        </mc:AlternateContent>
      </w:r>
      <w:r w:rsidR="003F72E3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3C1FF1C" wp14:editId="03F3B240">
                <wp:simplePos x="0" y="0"/>
                <wp:positionH relativeFrom="column">
                  <wp:posOffset>1329055</wp:posOffset>
                </wp:positionH>
                <wp:positionV relativeFrom="paragraph">
                  <wp:posOffset>6715125</wp:posOffset>
                </wp:positionV>
                <wp:extent cx="716280" cy="69850"/>
                <wp:effectExtent l="0" t="57150" r="26670" b="25400"/>
                <wp:wrapNone/>
                <wp:docPr id="135656971" name="Gerade Verbindung mit Pfei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6280" cy="69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15250" id="Gerade Verbindung mit Pfeil 8" o:spid="_x0000_s1026" type="#_x0000_t32" style="position:absolute;margin-left:104.65pt;margin-top:528.75pt;width:56.4pt;height:5.5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" strokecolor="#156082 [3204]" strokeweight="1.5pt">
                <v:stroke endarrow="block" joinstyle="miter"/>
              </v:shape>
            </w:pict>
          </mc:Fallback>
        </mc:AlternateContent>
      </w:r>
      <w:r w:rsidR="003F72E3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227D220" wp14:editId="00E8057E">
                <wp:simplePos x="0" y="0"/>
                <wp:positionH relativeFrom="column">
                  <wp:posOffset>1195705</wp:posOffset>
                </wp:positionH>
                <wp:positionV relativeFrom="paragraph">
                  <wp:posOffset>6454775</wp:posOffset>
                </wp:positionV>
                <wp:extent cx="927100" cy="44450"/>
                <wp:effectExtent l="0" t="57150" r="25400" b="50800"/>
                <wp:wrapNone/>
                <wp:docPr id="46337022" name="Gerade Verbindung mit Pfei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7100" cy="44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6AE983" id="Gerade Verbindung mit Pfeil 8" o:spid="_x0000_s1026" type="#_x0000_t32" style="position:absolute;margin-left:94.15pt;margin-top:508.25pt;width:73pt;height:3.5pt;flip:y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" strokecolor="#156082 [3204]" strokeweight="1.5pt">
                <v:stroke endarrow="block" joinstyle="miter"/>
              </v:shape>
            </w:pict>
          </mc:Fallback>
        </mc:AlternateContent>
      </w:r>
      <w:r w:rsidR="006F6F87"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557CBD42" wp14:editId="5DBD1B4E">
                <wp:simplePos x="0" y="0"/>
                <wp:positionH relativeFrom="column">
                  <wp:posOffset>-239395</wp:posOffset>
                </wp:positionH>
                <wp:positionV relativeFrom="paragraph">
                  <wp:posOffset>6327775</wp:posOffset>
                </wp:positionV>
                <wp:extent cx="2360930" cy="1181100"/>
                <wp:effectExtent l="0" t="0" r="19685" b="1905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18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A676D2" w14:textId="08BA1A4A" w:rsidR="006F6F87" w:rsidRDefault="006F6F87">
                            <w:r>
                              <w:t>Link zur Applikation</w:t>
                            </w:r>
                          </w:p>
                          <w:p w14:paraId="229DA97B" w14:textId="431A3865" w:rsidR="006F6F87" w:rsidRDefault="006F6F87">
                            <w:proofErr w:type="spellStart"/>
                            <w:r>
                              <w:t>docker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compose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stop</w:t>
                            </w:r>
                            <w:proofErr w:type="spellEnd"/>
                          </w:p>
                          <w:p w14:paraId="452D613F" w14:textId="5C466CAD" w:rsidR="006F6F87" w:rsidRDefault="006F6F87">
                            <w:proofErr w:type="spellStart"/>
                            <w:r>
                              <w:t>docker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compose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start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CBD42" id="_x0000_s1029" type="#_x0000_t202" style="position:absolute;margin-left:-18.85pt;margin-top:498.25pt;width:185.9pt;height:93pt;z-index:25171763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">
                <v:textbox>
                  <w:txbxContent>
                    <w:p w14:paraId="09A676D2" w14:textId="08BA1A4A" w:rsidR="006F6F87" w:rsidRDefault="006F6F87">
                      <w:r>
                        <w:t>Link zur Applikation</w:t>
                      </w:r>
                    </w:p>
                    <w:p w14:paraId="229DA97B" w14:textId="431A3865" w:rsidR="006F6F87" w:rsidRDefault="006F6F87">
                      <w:proofErr w:type="spellStart"/>
                      <w:r>
                        <w:t>docker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compose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stop</w:t>
                      </w:r>
                      <w:proofErr w:type="spellEnd"/>
                    </w:p>
                    <w:p w14:paraId="452D613F" w14:textId="5C466CAD" w:rsidR="006F6F87" w:rsidRDefault="006F6F87">
                      <w:proofErr w:type="spellStart"/>
                      <w:r>
                        <w:t>docker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compose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start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3F138B" w:rsidRPr="00137260">
        <w:drawing>
          <wp:anchor distT="0" distB="0" distL="114300" distR="114300" simplePos="0" relativeHeight="251698176" behindDoc="0" locked="0" layoutInCell="1" allowOverlap="1" wp14:anchorId="36F47B85" wp14:editId="30D14EA2">
            <wp:simplePos x="0" y="0"/>
            <wp:positionH relativeFrom="margin">
              <wp:align>center</wp:align>
            </wp:positionH>
            <wp:positionV relativeFrom="paragraph">
              <wp:posOffset>6621145</wp:posOffset>
            </wp:positionV>
            <wp:extent cx="1590675" cy="438150"/>
            <wp:effectExtent l="0" t="0" r="9525" b="0"/>
            <wp:wrapSquare wrapText="bothSides"/>
            <wp:docPr id="192743540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3540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138B" w:rsidRPr="00137260">
        <w:drawing>
          <wp:anchor distT="0" distB="0" distL="114300" distR="114300" simplePos="0" relativeHeight="251697152" behindDoc="0" locked="0" layoutInCell="1" allowOverlap="1" wp14:anchorId="0297D542" wp14:editId="5BC3F73C">
            <wp:simplePos x="0" y="0"/>
            <wp:positionH relativeFrom="margin">
              <wp:align>center</wp:align>
            </wp:positionH>
            <wp:positionV relativeFrom="paragraph">
              <wp:posOffset>6390640</wp:posOffset>
            </wp:positionV>
            <wp:extent cx="1485900" cy="152400"/>
            <wp:effectExtent l="0" t="0" r="0" b="0"/>
            <wp:wrapSquare wrapText="bothSides"/>
            <wp:docPr id="1386213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13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138B" w:rsidRPr="00DC575B">
        <w:drawing>
          <wp:anchor distT="0" distB="0" distL="114300" distR="114300" simplePos="0" relativeHeight="251696128" behindDoc="0" locked="0" layoutInCell="1" allowOverlap="1" wp14:anchorId="26E90F82" wp14:editId="3D7BB093">
            <wp:simplePos x="0" y="0"/>
            <wp:positionH relativeFrom="margin">
              <wp:align>center</wp:align>
            </wp:positionH>
            <wp:positionV relativeFrom="paragraph">
              <wp:posOffset>5702935</wp:posOffset>
            </wp:positionV>
            <wp:extent cx="5532120" cy="553085"/>
            <wp:effectExtent l="0" t="0" r="0" b="0"/>
            <wp:wrapSquare wrapText="bothSides"/>
            <wp:docPr id="85296185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6185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6C87" w:rsidRPr="00DC575B">
        <w:drawing>
          <wp:anchor distT="0" distB="0" distL="114300" distR="114300" simplePos="0" relativeHeight="251695104" behindDoc="0" locked="0" layoutInCell="1" allowOverlap="1" wp14:anchorId="3A2C276F" wp14:editId="5744FFE6">
            <wp:simplePos x="0" y="0"/>
            <wp:positionH relativeFrom="margin">
              <wp:align>center</wp:align>
            </wp:positionH>
            <wp:positionV relativeFrom="paragraph">
              <wp:posOffset>5240020</wp:posOffset>
            </wp:positionV>
            <wp:extent cx="3349625" cy="442595"/>
            <wp:effectExtent l="0" t="0" r="3175" b="0"/>
            <wp:wrapSquare wrapText="bothSides"/>
            <wp:docPr id="586439765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439765" name="Grafik 1" descr="Ein Bild, das Text, Screenshot, Schrift enthält.&#10;&#10;KI-generierte Inhalte können fehlerhaft sein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625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6C87" w:rsidRPr="00DC575B">
        <w:drawing>
          <wp:anchor distT="0" distB="0" distL="114300" distR="114300" simplePos="0" relativeHeight="251694080" behindDoc="0" locked="0" layoutInCell="1" allowOverlap="1" wp14:anchorId="6C46ECC5" wp14:editId="750DA6B8">
            <wp:simplePos x="0" y="0"/>
            <wp:positionH relativeFrom="margin">
              <wp:align>center</wp:align>
            </wp:positionH>
            <wp:positionV relativeFrom="paragraph">
              <wp:posOffset>4860925</wp:posOffset>
            </wp:positionV>
            <wp:extent cx="2022475" cy="370840"/>
            <wp:effectExtent l="0" t="0" r="0" b="0"/>
            <wp:wrapSquare wrapText="bothSides"/>
            <wp:docPr id="1834939695" name="Grafik 1" descr="Ein Bild, das Text, Schrift, Screenshot, Grafike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939695" name="Grafik 1" descr="Ein Bild, das Text, Schrift, Screenshot, Grafiken enthält.&#10;&#10;KI-generierte Inhalte können fehlerhaft sein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2475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6C87" w:rsidRPr="00AC7F7E">
        <w:drawing>
          <wp:anchor distT="0" distB="0" distL="114300" distR="114300" simplePos="0" relativeHeight="251692032" behindDoc="0" locked="0" layoutInCell="1" allowOverlap="1" wp14:anchorId="780D6647" wp14:editId="7DBA87FB">
            <wp:simplePos x="0" y="0"/>
            <wp:positionH relativeFrom="margin">
              <wp:align>center</wp:align>
            </wp:positionH>
            <wp:positionV relativeFrom="paragraph">
              <wp:posOffset>3836670</wp:posOffset>
            </wp:positionV>
            <wp:extent cx="3527425" cy="1007745"/>
            <wp:effectExtent l="0" t="0" r="0" b="1905"/>
            <wp:wrapSquare wrapText="bothSides"/>
            <wp:docPr id="1913715584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15584" name="Grafik 1" descr="Ein Bild, das Text, Screenshot, Schrift enthält.&#10;&#10;KI-generierte Inhalte können fehlerhaft sein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425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6C87" w:rsidRPr="00AC7F7E">
        <w:drawing>
          <wp:anchor distT="0" distB="0" distL="114300" distR="114300" simplePos="0" relativeHeight="251691008" behindDoc="0" locked="0" layoutInCell="1" allowOverlap="1" wp14:anchorId="57CC2EB8" wp14:editId="7A2E038F">
            <wp:simplePos x="0" y="0"/>
            <wp:positionH relativeFrom="margin">
              <wp:posOffset>2004060</wp:posOffset>
            </wp:positionH>
            <wp:positionV relativeFrom="paragraph">
              <wp:posOffset>3496945</wp:posOffset>
            </wp:positionV>
            <wp:extent cx="1752600" cy="323850"/>
            <wp:effectExtent l="0" t="0" r="0" b="0"/>
            <wp:wrapSquare wrapText="bothSides"/>
            <wp:docPr id="89112843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28433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6C87" w:rsidRPr="005D59FB">
        <w:drawing>
          <wp:anchor distT="0" distB="0" distL="114300" distR="114300" simplePos="0" relativeHeight="251688960" behindDoc="0" locked="0" layoutInCell="1" allowOverlap="1" wp14:anchorId="35BC1B86" wp14:editId="41CE2099">
            <wp:simplePos x="0" y="0"/>
            <wp:positionH relativeFrom="margin">
              <wp:align>center</wp:align>
            </wp:positionH>
            <wp:positionV relativeFrom="paragraph">
              <wp:posOffset>2220595</wp:posOffset>
            </wp:positionV>
            <wp:extent cx="4820920" cy="1246505"/>
            <wp:effectExtent l="0" t="0" r="0" b="0"/>
            <wp:wrapSquare wrapText="bothSides"/>
            <wp:docPr id="1792577183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77183" name="Grafik 1" descr="Ein Bild, das Text, Screenshot, Schrift enthält.&#10;&#10;KI-generierte Inhalte können fehlerhaft sein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"/>
    </w:p>
    <w:p w14:paraId="1C12FA36" w14:textId="34955CE0" w:rsidR="00827979" w:rsidRDefault="00827979" w:rsidP="00827979">
      <w:pPr>
        <w:pStyle w:val="berschrift2"/>
      </w:pPr>
      <w:bookmarkStart w:id="4" w:name="_Toc212045312"/>
      <w:r w:rsidRPr="00827979">
        <w:lastRenderedPageBreak/>
        <w:t>Erstellung und Nutzung von Docker-Containern</w:t>
      </w:r>
      <w:bookmarkEnd w:id="4"/>
    </w:p>
    <w:p w14:paraId="57E91180" w14:textId="175C721F" w:rsidR="004066DE" w:rsidRPr="004066DE" w:rsidRDefault="006F6F87" w:rsidP="004066DE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092CE33" wp14:editId="4BBD5DEE">
                <wp:simplePos x="0" y="0"/>
                <wp:positionH relativeFrom="column">
                  <wp:posOffset>-175895</wp:posOffset>
                </wp:positionH>
                <wp:positionV relativeFrom="paragraph">
                  <wp:posOffset>7406005</wp:posOffset>
                </wp:positionV>
                <wp:extent cx="596900" cy="330200"/>
                <wp:effectExtent l="0" t="38100" r="50800" b="31750"/>
                <wp:wrapNone/>
                <wp:docPr id="722239422" name="Gerade Verbindung mit Pfei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6900" cy="330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9486A" id="Gerade Verbindung mit Pfeil 7" o:spid="_x0000_s1026" type="#_x0000_t32" style="position:absolute;margin-left:-13.85pt;margin-top:583.15pt;width:47pt;height:26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" strokecolor="#e00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5B7BD51" wp14:editId="4B5702A0">
                <wp:simplePos x="0" y="0"/>
                <wp:positionH relativeFrom="margin">
                  <wp:posOffset>-607695</wp:posOffset>
                </wp:positionH>
                <wp:positionV relativeFrom="paragraph">
                  <wp:posOffset>6129655</wp:posOffset>
                </wp:positionV>
                <wp:extent cx="1701800" cy="342900"/>
                <wp:effectExtent l="0" t="0" r="31750" b="76200"/>
                <wp:wrapNone/>
                <wp:docPr id="2134059902" name="Gerade Verbindung mit Pfei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180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D9940" id="Gerade Verbindung mit Pfeil 7" o:spid="_x0000_s1026" type="#_x0000_t32" style="position:absolute;margin-left:-47.85pt;margin-top:482.65pt;width:134pt;height:27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" strokecolor="#e00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59D2E8D" wp14:editId="109714A5">
                <wp:simplePos x="0" y="0"/>
                <wp:positionH relativeFrom="column">
                  <wp:posOffset>-601345</wp:posOffset>
                </wp:positionH>
                <wp:positionV relativeFrom="paragraph">
                  <wp:posOffset>5215255</wp:posOffset>
                </wp:positionV>
                <wp:extent cx="717550" cy="914400"/>
                <wp:effectExtent l="0" t="38100" r="63500" b="19050"/>
                <wp:wrapNone/>
                <wp:docPr id="681359465" name="Gerade Verbindung mit Pfei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7550" cy="914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FA015" id="Gerade Verbindung mit Pfeil 7" o:spid="_x0000_s1026" type="#_x0000_t32" style="position:absolute;margin-left:-47.35pt;margin-top:410.65pt;width:56.5pt;height:1in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" strokecolor="#e00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52D216B" wp14:editId="2A33C4E6">
                <wp:simplePos x="0" y="0"/>
                <wp:positionH relativeFrom="column">
                  <wp:posOffset>-626745</wp:posOffset>
                </wp:positionH>
                <wp:positionV relativeFrom="paragraph">
                  <wp:posOffset>6128385</wp:posOffset>
                </wp:positionV>
                <wp:extent cx="755650" cy="45719"/>
                <wp:effectExtent l="0" t="38100" r="44450" b="88265"/>
                <wp:wrapNone/>
                <wp:docPr id="948757726" name="Gerade Verbindung mit Pfei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65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CA123" id="Gerade Verbindung mit Pfeil 7" o:spid="_x0000_s1026" type="#_x0000_t32" style="position:absolute;margin-left:-49.35pt;margin-top:482.55pt;width:59.5pt;height:3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" strokecolor="#e00" strokeweight="1.5pt">
                <v:stroke endarrow="block" joinstyle="miter"/>
              </v:shape>
            </w:pict>
          </mc:Fallback>
        </mc:AlternateContent>
      </w:r>
      <w:r w:rsidR="004066DE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34467D9" wp14:editId="31C9B7C7">
                <wp:simplePos x="0" y="0"/>
                <wp:positionH relativeFrom="column">
                  <wp:posOffset>2103755</wp:posOffset>
                </wp:positionH>
                <wp:positionV relativeFrom="paragraph">
                  <wp:posOffset>1570355</wp:posOffset>
                </wp:positionV>
                <wp:extent cx="1263650" cy="1047750"/>
                <wp:effectExtent l="38100" t="38100" r="50800" b="57150"/>
                <wp:wrapNone/>
                <wp:docPr id="568388426" name="Gerade Verbindung mit Pfei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650" cy="1047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44B55" id="Gerade Verbindung mit Pfeil 6" o:spid="_x0000_s1026" type="#_x0000_t32" style="position:absolute;margin-left:165.65pt;margin-top:123.65pt;width:99.5pt;height:82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" strokecolor="#e00" strokeweight="1.5pt">
                <v:stroke startarrow="block" endarrow="block" joinstyle="miter"/>
              </v:shape>
            </w:pict>
          </mc:Fallback>
        </mc:AlternateContent>
      </w:r>
      <w:r w:rsidR="004066DE" w:rsidRPr="006E2ECC">
        <w:drawing>
          <wp:anchor distT="0" distB="0" distL="114300" distR="114300" simplePos="0" relativeHeight="251707392" behindDoc="0" locked="0" layoutInCell="1" allowOverlap="1" wp14:anchorId="75D063EC" wp14:editId="1C08A2A6">
            <wp:simplePos x="0" y="0"/>
            <wp:positionH relativeFrom="margin">
              <wp:posOffset>1667510</wp:posOffset>
            </wp:positionH>
            <wp:positionV relativeFrom="paragraph">
              <wp:posOffset>2295525</wp:posOffset>
            </wp:positionV>
            <wp:extent cx="4415790" cy="2190115"/>
            <wp:effectExtent l="0" t="0" r="3810" b="635"/>
            <wp:wrapSquare wrapText="bothSides"/>
            <wp:docPr id="1661766448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83225" name="Grafik 1" descr="Ein Bild, das Text, Screenshot, Schrift enthält.&#10;&#10;KI-generierte Inhalte können fehlerhaft sein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79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66DE" w:rsidRPr="005D59FB">
        <w:drawing>
          <wp:anchor distT="0" distB="0" distL="114300" distR="114300" simplePos="0" relativeHeight="251705344" behindDoc="0" locked="0" layoutInCell="1" allowOverlap="1" wp14:anchorId="4AC065A0" wp14:editId="6B653578">
            <wp:simplePos x="0" y="0"/>
            <wp:positionH relativeFrom="margin">
              <wp:posOffset>-620395</wp:posOffset>
            </wp:positionH>
            <wp:positionV relativeFrom="paragraph">
              <wp:posOffset>47625</wp:posOffset>
            </wp:positionV>
            <wp:extent cx="3888105" cy="2212975"/>
            <wp:effectExtent l="0" t="0" r="0" b="0"/>
            <wp:wrapSquare wrapText="bothSides"/>
            <wp:docPr id="745974073" name="Grafik 1" descr="Ein Bild, das Text, Screensho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76961" name="Grafik 1" descr="Ein Bild, das Text, Screenshot, Software, Multimedia-Software enthält.&#10;&#10;KI-generierte Inhalte können fehlerhaft sein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66DE" w:rsidRPr="005D59FB">
        <w:drawing>
          <wp:anchor distT="0" distB="0" distL="114300" distR="114300" simplePos="0" relativeHeight="251706368" behindDoc="0" locked="0" layoutInCell="1" allowOverlap="1" wp14:anchorId="05EF249F" wp14:editId="27BC562D">
            <wp:simplePos x="0" y="0"/>
            <wp:positionH relativeFrom="margin">
              <wp:align>center</wp:align>
            </wp:positionH>
            <wp:positionV relativeFrom="paragraph">
              <wp:posOffset>7198995</wp:posOffset>
            </wp:positionV>
            <wp:extent cx="4820920" cy="1246505"/>
            <wp:effectExtent l="0" t="0" r="0" b="0"/>
            <wp:wrapSquare wrapText="bothSides"/>
            <wp:docPr id="1503562076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77183" name="Grafik 1" descr="Ein Bild, das Text, Screenshot, Schrift enthält.&#10;&#10;KI-generierte Inhalte können fehlerhaft sein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66DE" w:rsidRPr="006F6F87">
        <w:rPr>
          <w:noProof/>
          <w:color w:val="FF0000"/>
        </w:rPr>
        <w:drawing>
          <wp:anchor distT="0" distB="0" distL="114300" distR="114300" simplePos="0" relativeHeight="251704320" behindDoc="0" locked="0" layoutInCell="1" allowOverlap="1" wp14:anchorId="3D748B6D" wp14:editId="6B00F220">
            <wp:simplePos x="0" y="0"/>
            <wp:positionH relativeFrom="margin">
              <wp:align>right</wp:align>
            </wp:positionH>
            <wp:positionV relativeFrom="paragraph">
              <wp:posOffset>4512310</wp:posOffset>
            </wp:positionV>
            <wp:extent cx="5760720" cy="2602230"/>
            <wp:effectExtent l="0" t="0" r="0" b="7620"/>
            <wp:wrapSquare wrapText="bothSides"/>
            <wp:docPr id="667101158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76743" name="Grafik 1" descr="Ein Bild, das Text, Screenshot, Schrift enthält.&#10;&#10;KI-generierte Inhalte können fehlerhaft sein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D5D507" w14:textId="77777777" w:rsidR="008761AE" w:rsidRDefault="008761AE" w:rsidP="008761AE">
      <w:pPr>
        <w:pStyle w:val="berschrift2"/>
      </w:pPr>
      <w:bookmarkStart w:id="5" w:name="_Toc212045313"/>
      <w:r w:rsidRPr="008761AE">
        <w:lastRenderedPageBreak/>
        <w:t>Erstellung der README.md</w:t>
      </w:r>
      <w:bookmarkEnd w:id="5"/>
    </w:p>
    <w:p w14:paraId="435CFF4F" w14:textId="30700170" w:rsidR="008761AE" w:rsidRDefault="008761AE" w:rsidP="008761AE">
      <w:r>
        <w:t>Ich habe das vorhandene README.md einfach abgeändert:</w:t>
      </w:r>
    </w:p>
    <w:p w14:paraId="66B6D978" w14:textId="1EF617AC" w:rsidR="00807BAC" w:rsidRPr="008761AE" w:rsidRDefault="00807BAC" w:rsidP="008761AE">
      <w:r w:rsidRPr="00807BAC">
        <w:drawing>
          <wp:anchor distT="0" distB="0" distL="114300" distR="114300" simplePos="0" relativeHeight="251699200" behindDoc="1" locked="0" layoutInCell="1" allowOverlap="1" wp14:anchorId="61F6D6FB" wp14:editId="4A9740AC">
            <wp:simplePos x="0" y="0"/>
            <wp:positionH relativeFrom="column">
              <wp:posOffset>2540</wp:posOffset>
            </wp:positionH>
            <wp:positionV relativeFrom="paragraph">
              <wp:posOffset>635</wp:posOffset>
            </wp:positionV>
            <wp:extent cx="5760720" cy="2928620"/>
            <wp:effectExtent l="0" t="0" r="0" b="5080"/>
            <wp:wrapSquare wrapText="bothSides"/>
            <wp:docPr id="1405246348" name="Grafik 1" descr="Ein Bild, das Text, Screenshot, Software, Computersymbo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46348" name="Grafik 1" descr="Ein Bild, das Text, Screenshot, Software, Computersymbol enthält.&#10;&#10;KI-generierte Inhalte können fehlerhaft sein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716852" w14:textId="36883F9E" w:rsidR="00F06C87" w:rsidRDefault="00F06C87" w:rsidP="00F06C87">
      <w:pPr>
        <w:pStyle w:val="berschrift2"/>
      </w:pPr>
      <w:bookmarkStart w:id="6" w:name="_Toc212045314"/>
      <w:r>
        <w:lastRenderedPageBreak/>
        <w:t xml:space="preserve">Verwendung von </w:t>
      </w:r>
      <w:proofErr w:type="spellStart"/>
      <w:r>
        <w:t>Git</w:t>
      </w:r>
      <w:proofErr w:type="spellEnd"/>
      <w:r>
        <w:t xml:space="preserve"> (Commit, Push)</w:t>
      </w:r>
      <w:bookmarkEnd w:id="6"/>
    </w:p>
    <w:p w14:paraId="32A9B391" w14:textId="16EB9131" w:rsidR="00F06C87" w:rsidRDefault="00F06C87" w:rsidP="00F06C87">
      <w:r>
        <w:t xml:space="preserve">Ich habe bei grösser Veränderungen immer ein </w:t>
      </w:r>
      <w:proofErr w:type="spellStart"/>
      <w:r>
        <w:t>commit</w:t>
      </w:r>
      <w:proofErr w:type="spellEnd"/>
      <w:r>
        <w:t xml:space="preserve"> und push gemacht.</w:t>
      </w:r>
    </w:p>
    <w:p w14:paraId="0678A5A3" w14:textId="382AE1A6" w:rsidR="00F06C87" w:rsidRDefault="00F06C87" w:rsidP="00F06C87">
      <w:r>
        <w:t>Zum Beispiel, nachdem ich das README erstellt habe.</w:t>
      </w:r>
    </w:p>
    <w:p w14:paraId="31F3FA92" w14:textId="294766FD" w:rsidR="00F06C87" w:rsidRPr="00F06C87" w:rsidRDefault="00F06C87" w:rsidP="00F06C87">
      <w:r w:rsidRPr="00F06C87">
        <w:drawing>
          <wp:anchor distT="0" distB="0" distL="114300" distR="114300" simplePos="0" relativeHeight="251702272" behindDoc="0" locked="0" layoutInCell="1" allowOverlap="1" wp14:anchorId="3346AFF5" wp14:editId="27ED64BA">
            <wp:simplePos x="0" y="0"/>
            <wp:positionH relativeFrom="column">
              <wp:posOffset>1905</wp:posOffset>
            </wp:positionH>
            <wp:positionV relativeFrom="paragraph">
              <wp:posOffset>2540</wp:posOffset>
            </wp:positionV>
            <wp:extent cx="5760720" cy="2586355"/>
            <wp:effectExtent l="0" t="0" r="0" b="4445"/>
            <wp:wrapSquare wrapText="bothSides"/>
            <wp:docPr id="1504361197" name="Grafik 1" descr="Ein Bild, das Text, Screensho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61197" name="Grafik 1" descr="Ein Bild, das Text, Screenshot, Software, Multimedia-Software enthält.&#10;&#10;KI-generierte Inhalte können fehlerhaft sein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7BAFE5" w14:textId="339C2742" w:rsidR="00F06C87" w:rsidRPr="00F06C87" w:rsidRDefault="00445635" w:rsidP="00F06C87">
      <w:pPr>
        <w:pStyle w:val="berschrift2"/>
      </w:pPr>
      <w:bookmarkStart w:id="7" w:name="_Toc212045315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89AD4F7" wp14:editId="092CD0F4">
                <wp:simplePos x="0" y="0"/>
                <wp:positionH relativeFrom="column">
                  <wp:posOffset>3989705</wp:posOffset>
                </wp:positionH>
                <wp:positionV relativeFrom="paragraph">
                  <wp:posOffset>2581275</wp:posOffset>
                </wp:positionV>
                <wp:extent cx="1365250" cy="279400"/>
                <wp:effectExtent l="38100" t="0" r="25400" b="82550"/>
                <wp:wrapNone/>
                <wp:docPr id="150863899" name="Gerade Verbindung mit Pfei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5250" cy="279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E373A" id="Gerade Verbindung mit Pfeil 12" o:spid="_x0000_s1026" type="#_x0000_t32" style="position:absolute;margin-left:314.15pt;margin-top:203.25pt;width:107.5pt;height:22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" strokecolor="#e00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A3FA93E" wp14:editId="7083A5A5">
                <wp:simplePos x="0" y="0"/>
                <wp:positionH relativeFrom="column">
                  <wp:posOffset>4027805</wp:posOffset>
                </wp:positionH>
                <wp:positionV relativeFrom="paragraph">
                  <wp:posOffset>593725</wp:posOffset>
                </wp:positionV>
                <wp:extent cx="1377950" cy="438150"/>
                <wp:effectExtent l="0" t="0" r="69850" b="76200"/>
                <wp:wrapNone/>
                <wp:docPr id="1087320506" name="Gerade Verbindung mit Pfei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7950" cy="438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016D79" id="Gerade Verbindung mit Pfeil 11" o:spid="_x0000_s1026" type="#_x0000_t32" style="position:absolute;margin-left:317.15pt;margin-top:46.75pt;width:108.5pt;height:34.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" strokecolor="#e00" strokeweight="1.5pt">
                <v:stroke endarrow="block" joinstyle="miter"/>
              </v:shape>
            </w:pict>
          </mc:Fallback>
        </mc:AlternateContent>
      </w:r>
      <w:r w:rsidR="00F06C87" w:rsidRPr="002F060C">
        <w:drawing>
          <wp:anchor distT="0" distB="0" distL="114300" distR="114300" simplePos="0" relativeHeight="251700224" behindDoc="0" locked="0" layoutInCell="1" allowOverlap="1" wp14:anchorId="56390A12" wp14:editId="7C640DC8">
            <wp:simplePos x="0" y="0"/>
            <wp:positionH relativeFrom="margin">
              <wp:posOffset>-127000</wp:posOffset>
            </wp:positionH>
            <wp:positionV relativeFrom="paragraph">
              <wp:posOffset>400685</wp:posOffset>
            </wp:positionV>
            <wp:extent cx="5760720" cy="3589655"/>
            <wp:effectExtent l="0" t="0" r="0" b="0"/>
            <wp:wrapSquare wrapText="bothSides"/>
            <wp:docPr id="597760235" name="Grafik 1" descr="Ein Bild, das Text, Screensho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60235" name="Grafik 1" descr="Ein Bild, das Text, Screenshot, Software, Multimedia-Software enthält.&#10;&#10;KI-generierte Inhalte können fehlerhaft sein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6C87" w:rsidRPr="00F06C87">
        <w:t>Einrichtung der Entwicklungsumgebung</w:t>
      </w:r>
      <w:bookmarkEnd w:id="7"/>
    </w:p>
    <w:p w14:paraId="0D4E87A3" w14:textId="77777777" w:rsidR="00F06C87" w:rsidRPr="00F06C87" w:rsidRDefault="00F06C87" w:rsidP="00F06C87"/>
    <w:p w14:paraId="1CD25B1B" w14:textId="164F545C" w:rsidR="00B72D7E" w:rsidRDefault="00F06C87" w:rsidP="002744F6">
      <w:r w:rsidRPr="00BF3DFA">
        <w:drawing>
          <wp:anchor distT="0" distB="0" distL="114300" distR="114300" simplePos="0" relativeHeight="251701248" behindDoc="0" locked="0" layoutInCell="1" allowOverlap="1" wp14:anchorId="6580FBC6" wp14:editId="5754E801">
            <wp:simplePos x="0" y="0"/>
            <wp:positionH relativeFrom="margin">
              <wp:posOffset>-120650</wp:posOffset>
            </wp:positionH>
            <wp:positionV relativeFrom="paragraph">
              <wp:posOffset>3732530</wp:posOffset>
            </wp:positionV>
            <wp:extent cx="868045" cy="4098925"/>
            <wp:effectExtent l="0" t="0" r="8255" b="0"/>
            <wp:wrapSquare wrapText="bothSides"/>
            <wp:docPr id="1762315788" name="Grafik 1" descr="Ein Bild, das Text, Screensho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15788" name="Grafik 1" descr="Ein Bild, das Text, Screenshot, Software, Multimedia-Software enthält.&#10;&#10;KI-generierte Inhalte können fehlerhaft sein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045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2D7E">
        <w:t xml:space="preserve">Im CMD des Ordners sollte man folgendes eingeben: </w:t>
      </w:r>
    </w:p>
    <w:p w14:paraId="497F50C7" w14:textId="5CED6C92" w:rsidR="002744F6" w:rsidRDefault="00F06C87" w:rsidP="002744F6">
      <w:hyperlink r:id="rId32" w:history="1">
        <w:r w:rsidRPr="00A2216E">
          <w:rPr>
            <w:rStyle w:val="Hyperlink"/>
          </w:rPr>
          <w:t>h</w:t>
        </w:r>
        <w:r w:rsidRPr="00A2216E">
          <w:rPr>
            <w:rStyle w:val="Hyperlink"/>
          </w:rPr>
          <w:t>t</w:t>
        </w:r>
        <w:r w:rsidRPr="00A2216E">
          <w:rPr>
            <w:rStyle w:val="Hyperlink"/>
          </w:rPr>
          <w:t>tps://github.com/benutzername/repo-name.git</w:t>
        </w:r>
      </w:hyperlink>
    </w:p>
    <w:p w14:paraId="4CCAD969" w14:textId="6B2207B9" w:rsidR="002F060C" w:rsidRDefault="00445635" w:rsidP="002744F6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38F2504" wp14:editId="7DD9C88B">
                <wp:simplePos x="0" y="0"/>
                <wp:positionH relativeFrom="column">
                  <wp:posOffset>890905</wp:posOffset>
                </wp:positionH>
                <wp:positionV relativeFrom="paragraph">
                  <wp:posOffset>268605</wp:posOffset>
                </wp:positionV>
                <wp:extent cx="1943100" cy="1231900"/>
                <wp:effectExtent l="38100" t="0" r="19050" b="63500"/>
                <wp:wrapNone/>
                <wp:docPr id="551904375" name="Gerade Verbindung mit Pfei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3100" cy="1231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610EBC" id="Gerade Verbindung mit Pfeil 10" o:spid="_x0000_s1026" type="#_x0000_t32" style="position:absolute;margin-left:70.15pt;margin-top:21.15pt;width:153pt;height:97pt;flip:x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" strokecolor="#e00" strokeweight="1.5pt">
                <v:stroke endarrow="block" joinstyle="miter"/>
              </v:shape>
            </w:pict>
          </mc:Fallback>
        </mc:AlternateContent>
      </w:r>
      <w:r w:rsidR="002F060C">
        <w:t>Danach sollte man den Ordner in Visual Studio Code öffnen</w:t>
      </w:r>
      <w:r w:rsidR="00BF3DFA">
        <w:t>.</w:t>
      </w:r>
    </w:p>
    <w:p w14:paraId="14C6F800" w14:textId="721A6F64" w:rsidR="004A1F7E" w:rsidRPr="002744F6" w:rsidRDefault="004A1F7E" w:rsidP="002744F6"/>
    <w:sectPr w:rsidR="004A1F7E" w:rsidRPr="002744F6" w:rsidSect="00924F32">
      <w:headerReference w:type="default" r:id="rId33"/>
      <w:footerReference w:type="default" r:id="rId34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9A996D" w14:textId="77777777" w:rsidR="00B337DD" w:rsidRDefault="00B337DD" w:rsidP="00924F32">
      <w:pPr>
        <w:spacing w:after="0" w:line="240" w:lineRule="auto"/>
      </w:pPr>
      <w:r>
        <w:separator/>
      </w:r>
    </w:p>
  </w:endnote>
  <w:endnote w:type="continuationSeparator" w:id="0">
    <w:p w14:paraId="60D05601" w14:textId="77777777" w:rsidR="00B337DD" w:rsidRDefault="00B337DD" w:rsidP="00924F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61676376"/>
      <w:docPartObj>
        <w:docPartGallery w:val="Page Numbers (Bottom of Page)"/>
        <w:docPartUnique/>
      </w:docPartObj>
    </w:sdtPr>
    <w:sdtContent>
      <w:p w14:paraId="7A81CE0E" w14:textId="77777777" w:rsidR="007C47AB" w:rsidRDefault="00D27D0E">
        <w:pPr>
          <w:pStyle w:val="Fuzeile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0C4396" w14:textId="77777777" w:rsidR="00B337DD" w:rsidRDefault="00B337DD" w:rsidP="00924F32">
      <w:pPr>
        <w:spacing w:after="0" w:line="240" w:lineRule="auto"/>
      </w:pPr>
      <w:r>
        <w:separator/>
      </w:r>
    </w:p>
  </w:footnote>
  <w:footnote w:type="continuationSeparator" w:id="0">
    <w:p w14:paraId="63566F5C" w14:textId="77777777" w:rsidR="00B337DD" w:rsidRDefault="00B337DD" w:rsidP="00924F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EC30EE" w14:textId="77777777" w:rsidR="00924F32" w:rsidRPr="007C47AB" w:rsidRDefault="00944FFF" w:rsidP="00D343AA">
    <w:pPr>
      <w:pStyle w:val="Kopfzeile"/>
      <w:jc w:val="center"/>
      <w:rPr>
        <w:sz w:val="40"/>
        <w:szCs w:val="40"/>
      </w:rPr>
    </w:pPr>
    <w:r w:rsidRPr="00944FFF">
      <w:rPr>
        <w:noProof/>
        <w:sz w:val="40"/>
        <w:szCs w:val="40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670C6438" wp14:editId="616D99D3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hteck 1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el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5FA5EB5C" w14:textId="55504D08" w:rsidR="00944FFF" w:rsidRDefault="00A55711">
                              <w:pPr>
                                <w:pStyle w:val="Kopfzeil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Dokumentation development fundamentals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670C6438" id="Rechteck 182" o:spid="_x0000_s1030" style="position:absolute;left:0;text-align:left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" o:allowoverlap="f" fillcolor="#156082 [3204]" stroked="f" strokeweight="1.5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el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5FA5EB5C" w14:textId="55504D08" w:rsidR="00944FFF" w:rsidRDefault="00A55711">
                        <w:pPr>
                          <w:pStyle w:val="Kopfzeil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Dokumentation development fundamentals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C43988"/>
    <w:multiLevelType w:val="multilevel"/>
    <w:tmpl w:val="C17E8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AC08CE"/>
    <w:multiLevelType w:val="multilevel"/>
    <w:tmpl w:val="FB326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D074BC"/>
    <w:multiLevelType w:val="multilevel"/>
    <w:tmpl w:val="4CFCC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E572C5"/>
    <w:multiLevelType w:val="multilevel"/>
    <w:tmpl w:val="6D6AD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0395EAC"/>
    <w:multiLevelType w:val="multilevel"/>
    <w:tmpl w:val="4A7A9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0C76D60"/>
    <w:multiLevelType w:val="multilevel"/>
    <w:tmpl w:val="B2C26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8A6CFA"/>
    <w:multiLevelType w:val="multilevel"/>
    <w:tmpl w:val="A86A9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F9B4B38"/>
    <w:multiLevelType w:val="multilevel"/>
    <w:tmpl w:val="DE726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37799C"/>
    <w:multiLevelType w:val="multilevel"/>
    <w:tmpl w:val="693EF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55261989">
    <w:abstractNumId w:val="6"/>
  </w:num>
  <w:num w:numId="2" w16cid:durableId="421688134">
    <w:abstractNumId w:val="5"/>
  </w:num>
  <w:num w:numId="3" w16cid:durableId="1896038804">
    <w:abstractNumId w:val="4"/>
  </w:num>
  <w:num w:numId="4" w16cid:durableId="1815491622">
    <w:abstractNumId w:val="7"/>
  </w:num>
  <w:num w:numId="5" w16cid:durableId="97021633">
    <w:abstractNumId w:val="2"/>
  </w:num>
  <w:num w:numId="6" w16cid:durableId="364185675">
    <w:abstractNumId w:val="1"/>
  </w:num>
  <w:num w:numId="7" w16cid:durableId="1522474943">
    <w:abstractNumId w:val="0"/>
  </w:num>
  <w:num w:numId="8" w16cid:durableId="1984698252">
    <w:abstractNumId w:val="8"/>
  </w:num>
  <w:num w:numId="9" w16cid:durableId="1856033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A5A"/>
    <w:rsid w:val="00137260"/>
    <w:rsid w:val="0017761E"/>
    <w:rsid w:val="00190C7A"/>
    <w:rsid w:val="00193D20"/>
    <w:rsid w:val="001D4844"/>
    <w:rsid w:val="00222611"/>
    <w:rsid w:val="00231401"/>
    <w:rsid w:val="00252788"/>
    <w:rsid w:val="002744F6"/>
    <w:rsid w:val="002F060C"/>
    <w:rsid w:val="00303ECC"/>
    <w:rsid w:val="003F138B"/>
    <w:rsid w:val="003F37E4"/>
    <w:rsid w:val="003F72E3"/>
    <w:rsid w:val="004066DE"/>
    <w:rsid w:val="004345E2"/>
    <w:rsid w:val="00445635"/>
    <w:rsid w:val="00474082"/>
    <w:rsid w:val="004A1F7E"/>
    <w:rsid w:val="004D7BD8"/>
    <w:rsid w:val="00562CD5"/>
    <w:rsid w:val="005D59FB"/>
    <w:rsid w:val="00667A08"/>
    <w:rsid w:val="006E2ECC"/>
    <w:rsid w:val="006F6F87"/>
    <w:rsid w:val="007C0097"/>
    <w:rsid w:val="007C47AB"/>
    <w:rsid w:val="007E426B"/>
    <w:rsid w:val="00807BAC"/>
    <w:rsid w:val="00813CD0"/>
    <w:rsid w:val="00827979"/>
    <w:rsid w:val="008761AE"/>
    <w:rsid w:val="00883132"/>
    <w:rsid w:val="00904DDA"/>
    <w:rsid w:val="00924F32"/>
    <w:rsid w:val="0092751B"/>
    <w:rsid w:val="00932A4C"/>
    <w:rsid w:val="00944FFF"/>
    <w:rsid w:val="009E6665"/>
    <w:rsid w:val="00A55711"/>
    <w:rsid w:val="00AC7F7E"/>
    <w:rsid w:val="00AE1C48"/>
    <w:rsid w:val="00B035C2"/>
    <w:rsid w:val="00B16C3B"/>
    <w:rsid w:val="00B25159"/>
    <w:rsid w:val="00B337DD"/>
    <w:rsid w:val="00B72D7E"/>
    <w:rsid w:val="00B9773E"/>
    <w:rsid w:val="00BF3DFA"/>
    <w:rsid w:val="00C531C9"/>
    <w:rsid w:val="00C65B02"/>
    <w:rsid w:val="00C81D2A"/>
    <w:rsid w:val="00CD53D4"/>
    <w:rsid w:val="00D27D0E"/>
    <w:rsid w:val="00D343AA"/>
    <w:rsid w:val="00D617A3"/>
    <w:rsid w:val="00DC575B"/>
    <w:rsid w:val="00E70E29"/>
    <w:rsid w:val="00EB00C3"/>
    <w:rsid w:val="00F06C87"/>
    <w:rsid w:val="00F87A5A"/>
    <w:rsid w:val="00FF1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31BFD371"/>
  <w15:chartTrackingRefBased/>
  <w15:docId w15:val="{18CAB82D-633B-4FE2-A3B6-DE396299E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C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222611"/>
  </w:style>
  <w:style w:type="paragraph" w:styleId="berschrift1">
    <w:name w:val="heading 1"/>
    <w:basedOn w:val="Standard"/>
    <w:next w:val="Standard"/>
    <w:link w:val="berschrift1Zchn"/>
    <w:uiPriority w:val="9"/>
    <w:qFormat/>
    <w:rsid w:val="00D617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52788"/>
    <w:pPr>
      <w:keepNext/>
      <w:keepLines/>
      <w:pageBreakBefore/>
      <w:spacing w:before="160" w:after="80"/>
      <w:outlineLvl w:val="1"/>
    </w:pPr>
    <w:rPr>
      <w:rFonts w:asciiTheme="majorHAnsi" w:eastAsiaTheme="majorEastAsia" w:hAnsiTheme="majorHAnsi" w:cstheme="majorBidi"/>
      <w:color w:val="215E99" w:themeColor="text2" w:themeTint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D617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D617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D617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D617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D617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D617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D617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D617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52788"/>
    <w:rPr>
      <w:rFonts w:asciiTheme="majorHAnsi" w:eastAsiaTheme="majorEastAsia" w:hAnsiTheme="majorHAnsi" w:cstheme="majorBidi"/>
      <w:color w:val="215E99" w:themeColor="text2" w:themeTint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D617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D617A3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D617A3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D617A3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D617A3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D617A3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D617A3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D617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D617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D617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D617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D617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D617A3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D617A3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D617A3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D617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D617A3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D617A3"/>
    <w:rPr>
      <w:b/>
      <w:bCs/>
      <w:smallCaps/>
      <w:color w:val="0F4761" w:themeColor="accent1" w:themeShade="BF"/>
      <w:spacing w:val="5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D617A3"/>
    <w:pPr>
      <w:spacing w:before="240" w:after="0" w:line="259" w:lineRule="auto"/>
      <w:outlineLvl w:val="9"/>
    </w:pPr>
    <w:rPr>
      <w:kern w:val="0"/>
      <w:sz w:val="32"/>
      <w:szCs w:val="32"/>
      <w:lang w:eastAsia="de-CH"/>
      <w14:ligatures w14:val="none"/>
    </w:rPr>
  </w:style>
  <w:style w:type="paragraph" w:styleId="Verzeichnis1">
    <w:name w:val="toc 1"/>
    <w:basedOn w:val="Standard"/>
    <w:next w:val="Standard"/>
    <w:autoRedefine/>
    <w:uiPriority w:val="39"/>
    <w:unhideWhenUsed/>
    <w:rsid w:val="00D617A3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D617A3"/>
    <w:pPr>
      <w:spacing w:after="100"/>
      <w:ind w:left="240"/>
    </w:pPr>
  </w:style>
  <w:style w:type="character" w:styleId="Hyperlink">
    <w:name w:val="Hyperlink"/>
    <w:basedOn w:val="Absatz-Standardschriftart"/>
    <w:uiPriority w:val="99"/>
    <w:unhideWhenUsed/>
    <w:rsid w:val="00D617A3"/>
    <w:rPr>
      <w:color w:val="467886" w:themeColor="hyperlink"/>
      <w:u w:val="single"/>
    </w:rPr>
  </w:style>
  <w:style w:type="paragraph" w:styleId="Beschriftung">
    <w:name w:val="caption"/>
    <w:basedOn w:val="Standard"/>
    <w:next w:val="Standard"/>
    <w:uiPriority w:val="35"/>
    <w:unhideWhenUsed/>
    <w:qFormat/>
    <w:rsid w:val="00E70E29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KeinLeerraum">
    <w:name w:val="No Spacing"/>
    <w:link w:val="KeinLeerraumZchn"/>
    <w:uiPriority w:val="1"/>
    <w:qFormat/>
    <w:rsid w:val="00924F32"/>
    <w:pPr>
      <w:spacing w:after="0" w:line="240" w:lineRule="auto"/>
    </w:pPr>
    <w:rPr>
      <w:rFonts w:eastAsiaTheme="minorEastAsia"/>
      <w:kern w:val="0"/>
      <w:sz w:val="22"/>
      <w:szCs w:val="22"/>
      <w:lang w:eastAsia="de-CH"/>
      <w14:ligatures w14:val="non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924F32"/>
    <w:rPr>
      <w:rFonts w:eastAsiaTheme="minorEastAsia"/>
      <w:kern w:val="0"/>
      <w:sz w:val="22"/>
      <w:szCs w:val="22"/>
      <w:lang w:eastAsia="de-CH"/>
      <w14:ligatures w14:val="none"/>
    </w:rPr>
  </w:style>
  <w:style w:type="paragraph" w:styleId="Kopfzeile">
    <w:name w:val="header"/>
    <w:basedOn w:val="Standard"/>
    <w:link w:val="KopfzeileZchn"/>
    <w:uiPriority w:val="99"/>
    <w:unhideWhenUsed/>
    <w:rsid w:val="00924F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24F32"/>
  </w:style>
  <w:style w:type="paragraph" w:styleId="Fuzeile">
    <w:name w:val="footer"/>
    <w:basedOn w:val="Standard"/>
    <w:link w:val="FuzeileZchn"/>
    <w:uiPriority w:val="99"/>
    <w:unhideWhenUsed/>
    <w:rsid w:val="00924F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24F32"/>
  </w:style>
  <w:style w:type="character" w:styleId="NichtaufgelsteErwhnung">
    <w:name w:val="Unresolved Mention"/>
    <w:basedOn w:val="Absatz-Standardschriftart"/>
    <w:uiPriority w:val="99"/>
    <w:semiHidden/>
    <w:unhideWhenUsed/>
    <w:rsid w:val="002F06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github.com/benutzername/repo-name.git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kub\Documents\ZLI\Word_Doku_V1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A0A266495355E46946BD4A9C8EE5417" ma:contentTypeVersion="4" ma:contentTypeDescription="Create a new document." ma:contentTypeScope="" ma:versionID="401b86e64e0ea112ca8fc726e0fe96f6">
  <xsd:schema xmlns:xsd="http://www.w3.org/2001/XMLSchema" xmlns:xs="http://www.w3.org/2001/XMLSchema" xmlns:p="http://schemas.microsoft.com/office/2006/metadata/properties" xmlns:ns3="7bac3eea-2af7-4bf2-a598-5d132c0e971d" targetNamespace="http://schemas.microsoft.com/office/2006/metadata/properties" ma:root="true" ma:fieldsID="351a0d23b606941e1f8779cac98f156f" ns3:_="">
    <xsd:import namespace="7bac3eea-2af7-4bf2-a598-5d132c0e971d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ac3eea-2af7-4bf2-a598-5d132c0e971d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32E6C2D-4A7B-4934-BFA7-DC64F66CD4D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231BFDA-762E-4134-A5B4-3B9094253F3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bac3eea-2af7-4bf2-a598-5d132c0e971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F807EFA-02DB-41E5-8061-61811BD71A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56FF518-2270-4C1E-83F0-5B7FE267A4C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Word_Doku_V1.dotx</Template>
  <TotalTime>0</TotalTime>
  <Pages>9</Pages>
  <Words>191</Words>
  <Characters>1206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Abschlussaufgabe development fundamentals</vt:lpstr>
    </vt:vector>
  </TitlesOfParts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Dokumentation development fundamentals</dc:title>
  <dc:subject>22.10.25</dc:subject>
  <dc:creator>JB Bielec</dc:creator>
  <cp:keywords/>
  <dc:description/>
  <cp:lastModifiedBy>JB Bielec</cp:lastModifiedBy>
  <cp:revision>22</cp:revision>
  <dcterms:created xsi:type="dcterms:W3CDTF">2025-10-22T06:23:00Z</dcterms:created>
  <dcterms:modified xsi:type="dcterms:W3CDTF">2025-10-22T15:09:00Z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0x010100EA0A266495355E46946BD4A9C8EE5417</vt:lpwstr>
  </property>
</Properties>
</file>